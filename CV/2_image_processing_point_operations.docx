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1Light"/>
        <w:tblW w:w="501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020"/>
        <w:gridCol w:w="8819"/>
      </w:tblGrid>
      <w:tr w:rsidR="00E027D4" w:rsidRPr="00F61E4F" w14:paraId="0B439085" w14:textId="77777777" w:rsidTr="005C5A7C">
        <w:trPr>
          <w:trHeight w:hRule="exact" w:val="2736"/>
        </w:trPr>
        <w:tc>
          <w:tcPr>
            <w:tcW w:w="2020" w:type="dxa"/>
            <w:tcMar>
              <w:left w:w="230" w:type="dxa"/>
              <w:bottom w:w="144" w:type="dxa"/>
              <w:right w:w="230" w:type="dxa"/>
            </w:tcMar>
            <w:vAlign w:val="bottom"/>
          </w:tcPr>
          <w:p w14:paraId="2812C9B6" w14:textId="543CF25E" w:rsidR="00F61E4F" w:rsidRPr="00F61E4F" w:rsidRDefault="00F61E4F" w:rsidP="00F61E4F">
            <w:pPr>
              <w:pStyle w:val="Subtitle"/>
              <w:spacing w:line="276" w:lineRule="auto"/>
            </w:pPr>
          </w:p>
          <w:p w14:paraId="73D11DE9" w14:textId="6F5FE808" w:rsidR="00E027D4" w:rsidRPr="00F61E4F" w:rsidRDefault="00EB52B4" w:rsidP="00F61E4F">
            <w:pPr>
              <w:pStyle w:val="Date"/>
              <w:spacing w:line="276" w:lineRule="auto"/>
            </w:pPr>
            <w:r>
              <w:t>2021/02/23</w:t>
            </w:r>
          </w:p>
        </w:tc>
        <w:tc>
          <w:tcPr>
            <w:tcW w:w="8819" w:type="dxa"/>
            <w:shd w:val="clear" w:color="auto" w:fill="6CA800" w:themeFill="accent1"/>
            <w:tcMar>
              <w:left w:w="230" w:type="dxa"/>
              <w:bottom w:w="144" w:type="dxa"/>
              <w:right w:w="230" w:type="dxa"/>
            </w:tcMar>
            <w:vAlign w:val="bottom"/>
          </w:tcPr>
          <w:p w14:paraId="387568D5" w14:textId="6C57E243" w:rsidR="00F61E4F" w:rsidRPr="00F61E4F" w:rsidRDefault="00F44909" w:rsidP="00E027D4">
            <w:pPr>
              <w:pStyle w:val="Title"/>
            </w:pPr>
            <w:r>
              <w:t>Image processing -Point Operations</w:t>
            </w:r>
          </w:p>
        </w:tc>
      </w:tr>
      <w:tr w:rsidR="00E027D4" w:rsidRPr="00F61E4F" w14:paraId="08072D83" w14:textId="77777777" w:rsidTr="005C5A7C">
        <w:trPr>
          <w:trHeight w:hRule="exact" w:val="11232"/>
        </w:trPr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3A0BE953" w14:textId="21E45EEB" w:rsidR="00E027D4" w:rsidRPr="00853557" w:rsidRDefault="00853557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 w:rsidRPr="00853557">
              <w:rPr>
                <w:b/>
                <w:bCs/>
                <w:i w:val="0"/>
                <w:iCs w:val="0"/>
              </w:rPr>
              <w:t>Histogram</w:t>
            </w:r>
          </w:p>
        </w:tc>
        <w:tc>
          <w:tcPr>
            <w:tcW w:w="8819" w:type="dxa"/>
            <w:tcMar>
              <w:top w:w="720" w:type="dxa"/>
            </w:tcMar>
          </w:tcPr>
          <w:p w14:paraId="07E9F6D8" w14:textId="0DCE10CD" w:rsidR="00C64323" w:rsidRDefault="00C64323" w:rsidP="005B610D">
            <w:pPr>
              <w:pStyle w:val="Date"/>
              <w:jc w:val="left"/>
            </w:pPr>
            <w:r>
              <w:t>Image formation: RGB</w:t>
            </w:r>
          </w:p>
          <w:p w14:paraId="1F0D12F9" w14:textId="7E29ED3B" w:rsidR="00C64323" w:rsidRDefault="00C64323" w:rsidP="005D3238">
            <w:r>
              <w:t>It is matrix 3D with size width x height x 3 channels</w:t>
            </w:r>
          </w:p>
          <w:p w14:paraId="071F7D5A" w14:textId="07C95CA7" w:rsidR="00C64323" w:rsidRDefault="00C64323" w:rsidP="005D3238">
            <w:r>
              <w:t>The order of channel: Blue, Green, Red</w:t>
            </w:r>
          </w:p>
          <w:p w14:paraId="52F42B3D" w14:textId="26F32051" w:rsidR="00AA657F" w:rsidRDefault="00AA657F" w:rsidP="005D3238">
            <w:r>
              <w:t>Each value of channel: [0, 255]</w:t>
            </w:r>
          </w:p>
          <w:p w14:paraId="6967429C" w14:textId="77777777" w:rsidR="00C64323" w:rsidRDefault="00C64323" w:rsidP="005D3238"/>
          <w:p w14:paraId="620C90F2" w14:textId="51760AD4" w:rsidR="00C64323" w:rsidRDefault="00382E2E" w:rsidP="00382E2E">
            <w:pPr>
              <w:pStyle w:val="Heading1"/>
            </w:pPr>
            <w:r>
              <w:t>Histogram</w:t>
            </w:r>
          </w:p>
          <w:p w14:paraId="388A371D" w14:textId="77777777" w:rsidR="00382E2E" w:rsidRDefault="00382E2E" w:rsidP="005D3238"/>
          <w:p w14:paraId="5A81171F" w14:textId="2AC2A2BD" w:rsidR="005D3238" w:rsidRDefault="00300432" w:rsidP="005D3238">
            <w:r>
              <w:t>It is distribution of colors in image</w:t>
            </w:r>
          </w:p>
          <w:p w14:paraId="593B82A6" w14:textId="001D87E1" w:rsidR="00C419C7" w:rsidRDefault="00C419C7" w:rsidP="005D3238"/>
          <w:p w14:paraId="65506301" w14:textId="77777777" w:rsidR="00853557" w:rsidRDefault="00853557" w:rsidP="00C419C7">
            <w:pPr>
              <w:rPr>
                <w:noProof/>
              </w:rPr>
            </w:pPr>
            <w:r w:rsidRPr="00853557">
              <w:rPr>
                <w:noProof/>
              </w:rPr>
              <w:drawing>
                <wp:inline distT="0" distB="0" distL="0" distR="0" wp14:anchorId="18A6337B" wp14:editId="58B3BA30">
                  <wp:extent cx="1580226" cy="183611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62" cy="185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025791" w14:textId="77777777" w:rsidR="00853557" w:rsidRDefault="00853557" w:rsidP="00C419C7">
            <w:pPr>
              <w:rPr>
                <w:noProof/>
              </w:rPr>
            </w:pPr>
          </w:p>
          <w:p w14:paraId="0EE8AF9E" w14:textId="77777777" w:rsidR="00C419C7" w:rsidRDefault="00853557" w:rsidP="00C419C7">
            <w:r w:rsidRPr="00853557">
              <w:rPr>
                <w:noProof/>
              </w:rPr>
              <w:drawing>
                <wp:inline distT="0" distB="0" distL="0" distR="0" wp14:anchorId="77492993" wp14:editId="4CCCF1A0">
                  <wp:extent cx="5600700" cy="19977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D0025" w14:textId="77777777" w:rsidR="00853557" w:rsidRDefault="00853557" w:rsidP="00853557"/>
          <w:p w14:paraId="6B0A52F4" w14:textId="77777777" w:rsidR="00853557" w:rsidRDefault="00853557" w:rsidP="00853557"/>
          <w:p w14:paraId="7A410EDA" w14:textId="77777777" w:rsidR="00853557" w:rsidRDefault="00853557" w:rsidP="00853557">
            <w:r>
              <w:t>When looking at that histogram you ca</w:t>
            </w:r>
            <w:r w:rsidR="006467E6">
              <w:t>n know:</w:t>
            </w:r>
          </w:p>
          <w:p w14:paraId="6975DB37" w14:textId="435F95D9" w:rsidR="006467E6" w:rsidRDefault="00457B7B" w:rsidP="006467E6">
            <w:pPr>
              <w:pStyle w:val="ListParagraph"/>
              <w:numPr>
                <w:ilvl w:val="0"/>
                <w:numId w:val="1"/>
              </w:numPr>
            </w:pPr>
            <w:r>
              <w:t>D</w:t>
            </w:r>
            <w:r w:rsidR="00D70424" w:rsidRPr="00D70424">
              <w:t>arkness or lightness</w:t>
            </w:r>
          </w:p>
          <w:p w14:paraId="70168B20" w14:textId="77777777" w:rsidR="00D70424" w:rsidRDefault="00D70424" w:rsidP="006467E6">
            <w:pPr>
              <w:pStyle w:val="ListParagraph"/>
              <w:numPr>
                <w:ilvl w:val="0"/>
                <w:numId w:val="1"/>
              </w:numPr>
            </w:pPr>
            <w:r>
              <w:t>The most color of image</w:t>
            </w:r>
            <w:r w:rsidR="00BC4814">
              <w:rPr>
                <w:lang w:val="vi-VN"/>
              </w:rPr>
              <w:t xml:space="preserve"> is</w:t>
            </w:r>
          </w:p>
          <w:p w14:paraId="4DD53961" w14:textId="7E2F28B3" w:rsidR="00F4511E" w:rsidRPr="00853557" w:rsidRDefault="00704B18" w:rsidP="00F4511E">
            <w:pPr>
              <w:pStyle w:val="ListParagraph"/>
              <w:numPr>
                <w:ilvl w:val="0"/>
                <w:numId w:val="1"/>
              </w:numPr>
            </w:pPr>
            <w:r>
              <w:t xml:space="preserve">How </w:t>
            </w:r>
            <w:r w:rsidR="002435DA" w:rsidRPr="002435DA">
              <w:t xml:space="preserve">similarity </w:t>
            </w:r>
            <w:r>
              <w:t>of two images</w:t>
            </w:r>
          </w:p>
        </w:tc>
      </w:tr>
      <w:tr w:rsidR="00853557" w:rsidRPr="00F61E4F" w14:paraId="71E9B763" w14:textId="77777777" w:rsidTr="005C5A7C"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7B8D1A17" w14:textId="49E4113F" w:rsidR="00853557" w:rsidRPr="00457B7B" w:rsidRDefault="00457B7B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lastRenderedPageBreak/>
              <w:t>Color</w:t>
            </w:r>
            <w:r w:rsidR="00684BB0">
              <w:rPr>
                <w:b/>
                <w:bCs/>
                <w:i w:val="0"/>
                <w:iCs w:val="0"/>
              </w:rPr>
              <w:t xml:space="preserve"> </w:t>
            </w:r>
            <w:r w:rsidR="00684BB0" w:rsidRPr="00684BB0">
              <w:rPr>
                <w:b/>
                <w:bCs/>
                <w:i w:val="0"/>
                <w:iCs w:val="0"/>
              </w:rPr>
              <w:t>representat</w:t>
            </w:r>
            <w:r w:rsidR="00684BB0">
              <w:rPr>
                <w:b/>
                <w:bCs/>
                <w:i w:val="0"/>
                <w:iCs w:val="0"/>
              </w:rPr>
              <w:t>i</w:t>
            </w:r>
            <w:r w:rsidR="00684BB0" w:rsidRPr="00684BB0">
              <w:rPr>
                <w:b/>
                <w:bCs/>
                <w:i w:val="0"/>
                <w:iCs w:val="0"/>
              </w:rPr>
              <w:t>ons</w:t>
            </w:r>
          </w:p>
        </w:tc>
        <w:tc>
          <w:tcPr>
            <w:tcW w:w="8819" w:type="dxa"/>
            <w:tcMar>
              <w:top w:w="720" w:type="dxa"/>
            </w:tcMar>
          </w:tcPr>
          <w:p w14:paraId="09B73F83" w14:textId="4A1AB674" w:rsidR="00853557" w:rsidRDefault="00EA34B5" w:rsidP="005D3238">
            <w:pPr>
              <w:pStyle w:val="Heading1"/>
              <w:outlineLvl w:val="0"/>
            </w:pPr>
            <w:r>
              <w:t>R</w:t>
            </w:r>
            <w:r w:rsidR="001A278C">
              <w:t>GB color model</w:t>
            </w:r>
          </w:p>
          <w:p w14:paraId="7DD66165" w14:textId="4D4E5E54" w:rsidR="001A278C" w:rsidRDefault="00D13F8A" w:rsidP="001A278C">
            <w:r>
              <w:t>Mixing</w:t>
            </w:r>
            <w:r w:rsidR="00AF4CC9">
              <w:t xml:space="preserve"> red, green, blue </w:t>
            </w:r>
            <w:r w:rsidR="0005170C">
              <w:t>color</w:t>
            </w:r>
            <w:r w:rsidR="00AF4CC9">
              <w:t xml:space="preserve"> to create a </w:t>
            </w:r>
            <w:r w:rsidR="00B70D59">
              <w:t>pixel color</w:t>
            </w:r>
            <w:r w:rsidR="004C79AF">
              <w:t>.</w:t>
            </w:r>
          </w:p>
          <w:p w14:paraId="5285929C" w14:textId="16857144" w:rsidR="00473B9A" w:rsidRDefault="00473B9A" w:rsidP="001A278C">
            <w:r>
              <w:t>Red, green, blue light are added tog</w:t>
            </w:r>
            <w:r w:rsidR="00684BB0">
              <w:t>e</w:t>
            </w:r>
            <w:r>
              <w:t>ther in various way</w:t>
            </w:r>
            <w:r w:rsidR="00684BB0">
              <w:t xml:space="preserve"> to reproduce a broad array of colors</w:t>
            </w:r>
          </w:p>
          <w:p w14:paraId="46264BED" w14:textId="56558D11" w:rsidR="00684BB0" w:rsidRDefault="00684BB0" w:rsidP="001A278C">
            <w:r w:rsidRPr="00684BB0">
              <w:rPr>
                <w:noProof/>
              </w:rPr>
              <w:drawing>
                <wp:inline distT="0" distB="0" distL="0" distR="0" wp14:anchorId="21C9417D" wp14:editId="64255A1B">
                  <wp:extent cx="1056443" cy="1061403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361" cy="10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4DEF0" w14:textId="6D9EA930" w:rsidR="00684BB0" w:rsidRDefault="00857D0B" w:rsidP="00684BB0">
            <w:pPr>
              <w:pStyle w:val="Heading1"/>
              <w:outlineLvl w:val="0"/>
            </w:pPr>
            <w:r w:rsidRPr="00262945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5BD79C9" wp14:editId="26B94063">
                  <wp:simplePos x="0" y="0"/>
                  <wp:positionH relativeFrom="column">
                    <wp:posOffset>3576320</wp:posOffset>
                  </wp:positionH>
                  <wp:positionV relativeFrom="paragraph">
                    <wp:posOffset>272415</wp:posOffset>
                  </wp:positionV>
                  <wp:extent cx="2014855" cy="1207135"/>
                  <wp:effectExtent l="0" t="0" r="444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4BB0">
              <w:t>HSV color model</w:t>
            </w:r>
          </w:p>
          <w:p w14:paraId="5AD89E62" w14:textId="3377FC50" w:rsidR="00684BB0" w:rsidRDefault="00684BB0" w:rsidP="00684BB0">
            <w:r>
              <w:t>H: Hue</w:t>
            </w:r>
            <w:r w:rsidR="009D38FB">
              <w:t xml:space="preserve">. It </w:t>
            </w:r>
            <w:r w:rsidR="0024550A">
              <w:t xml:space="preserve">is </w:t>
            </w:r>
            <w:r w:rsidR="00606410">
              <w:t xml:space="preserve">an </w:t>
            </w:r>
            <w:r w:rsidR="009D38FB">
              <w:t>array</w:t>
            </w:r>
            <w:r>
              <w:t xml:space="preserve"> of color</w:t>
            </w:r>
          </w:p>
          <w:p w14:paraId="2A0019FF" w14:textId="717D2CB2" w:rsidR="00684BB0" w:rsidRDefault="00684BB0" w:rsidP="00684BB0">
            <w:r>
              <w:t>S: Saturation</w:t>
            </w:r>
            <w:r w:rsidR="00DA14C3">
              <w:t xml:space="preserve"> it is mix</w:t>
            </w:r>
            <w:r w:rsidR="00C8459B">
              <w:t>ing</w:t>
            </w:r>
            <w:r w:rsidR="00DA14C3">
              <w:t xml:space="preserve"> white</w:t>
            </w:r>
            <w:r w:rsidR="002C14F9">
              <w:t xml:space="preserve"> color</w:t>
            </w:r>
          </w:p>
          <w:p w14:paraId="55E4BF98" w14:textId="439C6C4C" w:rsidR="00684BB0" w:rsidRDefault="00684BB0" w:rsidP="00684BB0">
            <w:r>
              <w:t>V: Value (Brightness)</w:t>
            </w:r>
            <w:r w:rsidR="009E100A">
              <w:t xml:space="preserve"> it is mixing dark color</w:t>
            </w:r>
          </w:p>
          <w:p w14:paraId="2B7034C4" w14:textId="6647177A" w:rsidR="00DA3164" w:rsidRDefault="00DA3164" w:rsidP="00684BB0"/>
          <w:p w14:paraId="76D24D88" w14:textId="77777777" w:rsidR="008723D3" w:rsidRDefault="00857D0B" w:rsidP="00EA34B5">
            <w:r>
              <w:t xml:space="preserve">What if we change the value of S and </w:t>
            </w:r>
            <w:proofErr w:type="gramStart"/>
            <w:r>
              <w:t>V:</w:t>
            </w:r>
            <w:proofErr w:type="gramEnd"/>
            <w:r>
              <w:t xml:space="preserve"> </w:t>
            </w:r>
          </w:p>
          <w:p w14:paraId="3518353A" w14:textId="45644C5F" w:rsidR="00857D0B" w:rsidRDefault="00857D0B" w:rsidP="00857D0B">
            <w:pPr>
              <w:pStyle w:val="ListParagraph"/>
              <w:numPr>
                <w:ilvl w:val="0"/>
                <w:numId w:val="1"/>
              </w:numPr>
            </w:pPr>
            <w:r>
              <w:t xml:space="preserve">S: </w:t>
            </w:r>
            <w:r w:rsidR="008A1219">
              <w:t>the higher the less white color</w:t>
            </w:r>
          </w:p>
          <w:p w14:paraId="1AFA79F6" w14:textId="373F3E34" w:rsidR="0003087A" w:rsidRDefault="001B0233" w:rsidP="0003087A">
            <w:pPr>
              <w:pStyle w:val="ListParagraph"/>
              <w:numPr>
                <w:ilvl w:val="0"/>
                <w:numId w:val="1"/>
              </w:numPr>
            </w:pPr>
            <w:r>
              <w:t>V: the higher the brighter</w:t>
            </w:r>
          </w:p>
          <w:p w14:paraId="6F2ECFE0" w14:textId="6B2744BB" w:rsidR="00AA7C46" w:rsidRPr="00EA34B5" w:rsidRDefault="00AA7C46" w:rsidP="0003087A"/>
        </w:tc>
      </w:tr>
      <w:tr w:rsidR="00AA7C46" w:rsidRPr="00F61E4F" w14:paraId="7A2D8E1D" w14:textId="77777777" w:rsidTr="005C5A7C"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43034053" w14:textId="16883861" w:rsidR="00AA7C46" w:rsidRDefault="00AA7C46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 w:rsidRPr="00AA7C46">
              <w:rPr>
                <w:b/>
                <w:bCs/>
                <w:i w:val="0"/>
                <w:iCs w:val="0"/>
              </w:rPr>
              <w:t>Sampling and quantization</w:t>
            </w:r>
          </w:p>
        </w:tc>
        <w:tc>
          <w:tcPr>
            <w:tcW w:w="8819" w:type="dxa"/>
            <w:tcMar>
              <w:top w:w="720" w:type="dxa"/>
            </w:tcMar>
          </w:tcPr>
          <w:p w14:paraId="54710533" w14:textId="401FE3CE" w:rsidR="00AA7C46" w:rsidRDefault="00AA7C46" w:rsidP="00AA7C46">
            <w:pPr>
              <w:pStyle w:val="Date"/>
              <w:tabs>
                <w:tab w:val="left" w:pos="238"/>
              </w:tabs>
              <w:jc w:val="left"/>
            </w:pPr>
            <w:r w:rsidRPr="00AA7C46">
              <w:rPr>
                <w:noProof/>
              </w:rPr>
              <w:drawing>
                <wp:inline distT="0" distB="0" distL="0" distR="0" wp14:anchorId="227333A7" wp14:editId="7B0E3164">
                  <wp:extent cx="3370558" cy="1633492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525" cy="164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2757C" w14:textId="77777777" w:rsidR="00AA7C46" w:rsidRDefault="00AA7C46" w:rsidP="00AA7C46"/>
          <w:p w14:paraId="15CABBF3" w14:textId="2F8630C9" w:rsidR="00AA7C46" w:rsidRDefault="00AA7C46" w:rsidP="00AA7C46">
            <w:r w:rsidRPr="00AA7C46">
              <w:t>The more samples you take, the more pixels, you get.</w:t>
            </w:r>
          </w:p>
          <w:p w14:paraId="4A0A5A9F" w14:textId="19C7ABC8" w:rsidR="001E189B" w:rsidRDefault="001E189B" w:rsidP="00AA7C46">
            <w:r>
              <w:t xml:space="preserve">Quantization as the number of </w:t>
            </w:r>
            <w:proofErr w:type="gramStart"/>
            <w:r>
              <w:t>color</w:t>
            </w:r>
            <w:proofErr w:type="gramEnd"/>
            <w:r>
              <w:t xml:space="preserve"> </w:t>
            </w:r>
            <w:r w:rsidR="00E56D90">
              <w:t>– the range</w:t>
            </w:r>
            <w:r w:rsidR="003A6CD4">
              <w:t>/level</w:t>
            </w:r>
            <w:r w:rsidR="00E56D90">
              <w:t xml:space="preserve"> of value </w:t>
            </w:r>
            <w:r>
              <w:t>of a pix</w:t>
            </w:r>
            <w:r w:rsidR="001A2F59">
              <w:t>el</w:t>
            </w:r>
          </w:p>
          <w:p w14:paraId="16D553E5" w14:textId="77777777" w:rsidR="00AA7C46" w:rsidRDefault="00AA7C46" w:rsidP="00AA7C46"/>
          <w:p w14:paraId="518C0EC8" w14:textId="77777777" w:rsidR="00AA7C46" w:rsidRDefault="00AA7C46" w:rsidP="00AA7C46"/>
          <w:p w14:paraId="32A31345" w14:textId="77777777" w:rsidR="00AA7C46" w:rsidRDefault="00AA7C46" w:rsidP="00AA7C46"/>
          <w:p w14:paraId="34DEB2B5" w14:textId="77777777" w:rsidR="00AA7C46" w:rsidRDefault="00AA7C46" w:rsidP="00AA7C46"/>
          <w:p w14:paraId="22082E36" w14:textId="77777777" w:rsidR="00AA7C46" w:rsidRDefault="00AA7C46" w:rsidP="00AA7C46"/>
          <w:p w14:paraId="1F894035" w14:textId="77777777" w:rsidR="00AA7C46" w:rsidRDefault="00AA7C46" w:rsidP="00AA7C46"/>
          <w:p w14:paraId="5B8A6E81" w14:textId="77777777" w:rsidR="00AA7C46" w:rsidRDefault="00AA7C46" w:rsidP="00AA7C46"/>
          <w:p w14:paraId="664A28BE" w14:textId="77777777" w:rsidR="00AA7C46" w:rsidRDefault="00AA7C46" w:rsidP="00AA7C46"/>
          <w:p w14:paraId="08202848" w14:textId="77777777" w:rsidR="00AA7C46" w:rsidRDefault="00AA7C46" w:rsidP="00AA7C46"/>
          <w:p w14:paraId="6675E459" w14:textId="77777777" w:rsidR="00AA7C46" w:rsidRDefault="00AA7C46" w:rsidP="00AA7C46"/>
          <w:p w14:paraId="243EA70D" w14:textId="77777777" w:rsidR="00AA7C46" w:rsidRDefault="00AA7C46" w:rsidP="00AA7C46"/>
          <w:p w14:paraId="6FAE7359" w14:textId="77777777" w:rsidR="00AA7C46" w:rsidRDefault="00AA7C46" w:rsidP="00AA7C46"/>
          <w:p w14:paraId="1FFA94B2" w14:textId="77777777" w:rsidR="00AA7C46" w:rsidRDefault="00AA7C46" w:rsidP="00AA7C46"/>
          <w:p w14:paraId="6EC79860" w14:textId="128C0077" w:rsidR="00AA7C46" w:rsidRPr="00AA7C46" w:rsidRDefault="00AA7C46" w:rsidP="00AA7C46"/>
        </w:tc>
      </w:tr>
      <w:tr w:rsidR="009332B2" w:rsidRPr="00F61E4F" w14:paraId="74B3DB3E" w14:textId="77777777" w:rsidTr="005C5A7C">
        <w:tc>
          <w:tcPr>
            <w:tcW w:w="202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1669A3F4" w14:textId="674D6EA5" w:rsidR="009332B2" w:rsidRPr="0003087A" w:rsidRDefault="0003087A" w:rsidP="00F61E4F">
            <w:pPr>
              <w:pStyle w:val="Quote"/>
              <w:rPr>
                <w:b/>
                <w:bCs/>
              </w:rPr>
            </w:pPr>
            <w:r w:rsidRPr="0003087A">
              <w:rPr>
                <w:b/>
                <w:bCs/>
                <w:i w:val="0"/>
                <w:iCs w:val="0"/>
              </w:rPr>
              <w:lastRenderedPageBreak/>
              <w:t>Compare</w:t>
            </w:r>
            <w:r w:rsidRPr="0003087A">
              <w:rPr>
                <w:b/>
                <w:bCs/>
              </w:rPr>
              <w:t xml:space="preserve"> </w:t>
            </w:r>
            <w:r w:rsidRPr="0003087A">
              <w:rPr>
                <w:b/>
                <w:bCs/>
                <w:i w:val="0"/>
                <w:iCs w:val="0"/>
              </w:rPr>
              <w:t>images</w:t>
            </w:r>
          </w:p>
        </w:tc>
        <w:tc>
          <w:tcPr>
            <w:tcW w:w="8819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13F6992F" w14:textId="77777777" w:rsidR="00F068CA" w:rsidRDefault="00371285" w:rsidP="00371285">
            <w:r>
              <w:t>Given</w:t>
            </w:r>
            <w:r w:rsidR="00F068CA">
              <w:t>:</w:t>
            </w:r>
          </w:p>
          <w:p w14:paraId="3EEFDF61" w14:textId="3E8F3FBB" w:rsidR="00F068CA" w:rsidRPr="00F068CA" w:rsidRDefault="00371285" w:rsidP="00F068CA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t>two image</w:t>
            </w:r>
            <w:r w:rsidR="00CE601B">
              <w:t>s</w:t>
            </w:r>
            <w:r>
              <w:t xml:space="preserve"> f &amp; g</w:t>
            </w:r>
            <w:r w:rsidR="00820090" w:rsidRPr="00F068CA">
              <w:rPr>
                <w:lang w:val="vi-VN"/>
              </w:rPr>
              <w:t xml:space="preserve">, </w:t>
            </w:r>
          </w:p>
          <w:p w14:paraId="44321A05" w14:textId="77777777" w:rsidR="00F068CA" w:rsidRDefault="00820090" w:rsidP="00F068CA">
            <w:pPr>
              <w:pStyle w:val="ListParagraph"/>
              <w:numPr>
                <w:ilvl w:val="0"/>
                <w:numId w:val="1"/>
              </w:numPr>
            </w:pPr>
            <w:r>
              <w:t>w &amp; h are width and height</w:t>
            </w:r>
            <w:r w:rsidR="00CE601B">
              <w:t>.</w:t>
            </w:r>
          </w:p>
          <w:p w14:paraId="71A339D0" w14:textId="707297F9" w:rsidR="00371285" w:rsidRPr="00371285" w:rsidRDefault="00CE601B" w:rsidP="00F068CA">
            <w:r>
              <w:t xml:space="preserve">The distance of two image can be </w:t>
            </w:r>
            <w:r w:rsidRPr="00CE601B">
              <w:t>calculate</w:t>
            </w:r>
            <w:r w:rsidR="00046689">
              <w:t>d</w:t>
            </w:r>
            <w:r>
              <w:t xml:space="preserve"> as following</w:t>
            </w:r>
          </w:p>
          <w:p w14:paraId="5CFF9EB5" w14:textId="440AA9B5" w:rsidR="009332B2" w:rsidRPr="00F43093" w:rsidRDefault="0003087A" w:rsidP="0003087A">
            <w:pPr>
              <w:pStyle w:val="Heading1"/>
              <w:spacing w:line="276" w:lineRule="auto"/>
              <w:outlineLvl w:val="0"/>
              <w:rPr>
                <w:lang w:val="vi-VN"/>
              </w:rPr>
            </w:pPr>
            <w:r>
              <w:t>Norm 1</w:t>
            </w:r>
          </w:p>
          <w:p w14:paraId="681D4F28" w14:textId="2AE64AA1" w:rsidR="00F43093" w:rsidRPr="00926776" w:rsidRDefault="00F43093" w:rsidP="00F4309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f,g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x=1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y=1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| 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 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</m:oMath>
            </m:oMathPara>
          </w:p>
          <w:p w14:paraId="27B8E5A4" w14:textId="1417BA02" w:rsidR="0003087A" w:rsidRPr="0003087A" w:rsidRDefault="0003087A" w:rsidP="0003087A"/>
          <w:p w14:paraId="08342D9F" w14:textId="6BF2ACD1" w:rsidR="009332B2" w:rsidRDefault="0003087A" w:rsidP="009332B2">
            <w:pPr>
              <w:pStyle w:val="Heading1"/>
              <w:spacing w:line="276" w:lineRule="auto"/>
              <w:outlineLvl w:val="0"/>
            </w:pPr>
            <w:r>
              <w:t>Norm 2</w:t>
            </w:r>
          </w:p>
          <w:p w14:paraId="57DCCC41" w14:textId="3EE0BA82" w:rsidR="00D12C73" w:rsidRDefault="00D12C73" w:rsidP="00D12C73">
            <w:r w:rsidRPr="00D12C73">
              <w:rPr>
                <w:noProof/>
              </w:rPr>
              <w:drawing>
                <wp:inline distT="0" distB="0" distL="0" distR="0" wp14:anchorId="436406B0" wp14:editId="7826A493">
                  <wp:extent cx="2024109" cy="63913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26" cy="6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334A9" w14:textId="4D674764" w:rsidR="00C730A5" w:rsidRPr="00E470EC" w:rsidRDefault="00A3009A" w:rsidP="00A3009A">
            <w:pPr>
              <w:pStyle w:val="Heading1"/>
              <w:outlineLvl w:val="0"/>
              <w:rPr>
                <w:lang w:val="vi-VN"/>
              </w:rPr>
            </w:pPr>
            <w:r>
              <w:t>Compare base on histogram</w:t>
            </w:r>
          </w:p>
          <w:p w14:paraId="0E2AB540" w14:textId="52D39E15" w:rsidR="00C730A5" w:rsidRPr="00C730A5" w:rsidRDefault="00C730A5" w:rsidP="00C730A5">
            <w:r w:rsidRPr="00C730A5">
              <w:rPr>
                <w:noProof/>
              </w:rPr>
              <w:drawing>
                <wp:inline distT="0" distB="0" distL="0" distR="0" wp14:anchorId="1B64641F" wp14:editId="753C139E">
                  <wp:extent cx="2689934" cy="556654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8" cy="59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F168" w14:textId="11D95CDE" w:rsidR="0037077C" w:rsidRDefault="00C730A5" w:rsidP="00A3009A">
            <w:pPr>
              <w:pStyle w:val="Heading1"/>
              <w:outlineLvl w:val="0"/>
            </w:pPr>
            <w:r w:rsidRPr="00C730A5">
              <w:rPr>
                <w:noProof/>
              </w:rPr>
              <w:drawing>
                <wp:inline distT="0" distB="0" distL="0" distR="0" wp14:anchorId="5ACC76A1" wp14:editId="09CE60E1">
                  <wp:extent cx="2796466" cy="15626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956" cy="158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077C">
              <w:br/>
            </w:r>
          </w:p>
          <w:p w14:paraId="595C9B22" w14:textId="50B842EA" w:rsidR="0037077C" w:rsidRDefault="0037077C" w:rsidP="00D12C73"/>
          <w:p w14:paraId="47EBE37F" w14:textId="3F836CD5" w:rsidR="0037077C" w:rsidRDefault="0037077C" w:rsidP="00D12C73"/>
          <w:p w14:paraId="2FF2FE39" w14:textId="180F9831" w:rsidR="0037077C" w:rsidRDefault="0037077C" w:rsidP="00D12C73"/>
          <w:p w14:paraId="294E4E38" w14:textId="3C1B7995" w:rsidR="0037077C" w:rsidRDefault="0037077C" w:rsidP="00D12C73"/>
          <w:p w14:paraId="05142EA9" w14:textId="724EC197" w:rsidR="0037077C" w:rsidRDefault="0037077C" w:rsidP="00D12C73"/>
          <w:p w14:paraId="5265A089" w14:textId="1FCC8A27" w:rsidR="0037077C" w:rsidRDefault="0037077C" w:rsidP="00D12C73"/>
          <w:p w14:paraId="04DCC09B" w14:textId="23D5A3E5" w:rsidR="0037077C" w:rsidRDefault="0037077C" w:rsidP="00D12C73"/>
          <w:p w14:paraId="55FD5AC3" w14:textId="738FCB1F" w:rsidR="0037077C" w:rsidRDefault="0037077C" w:rsidP="00D12C73"/>
          <w:p w14:paraId="6E704DC2" w14:textId="65640216" w:rsidR="0037077C" w:rsidRDefault="0037077C" w:rsidP="00D12C73"/>
          <w:p w14:paraId="48B0F483" w14:textId="47A11C5B" w:rsidR="0037077C" w:rsidRDefault="0037077C" w:rsidP="00D12C73"/>
          <w:p w14:paraId="0AC9B5F0" w14:textId="77557AB9" w:rsidR="0037077C" w:rsidRDefault="0037077C" w:rsidP="00D12C73"/>
          <w:p w14:paraId="2551F070" w14:textId="5381BB73" w:rsidR="0037077C" w:rsidRDefault="0037077C" w:rsidP="00D12C73"/>
          <w:p w14:paraId="3300FE8C" w14:textId="48321D8C" w:rsidR="0037077C" w:rsidRDefault="0037077C" w:rsidP="00D12C73"/>
          <w:p w14:paraId="45A451C9" w14:textId="4BE26243" w:rsidR="0037077C" w:rsidRDefault="0037077C" w:rsidP="00D12C73"/>
          <w:p w14:paraId="46E080CD" w14:textId="2DBA17DC" w:rsidR="0037077C" w:rsidRDefault="0037077C" w:rsidP="00D12C73"/>
          <w:p w14:paraId="651D462A" w14:textId="4FC52A6D" w:rsidR="0037077C" w:rsidRDefault="0037077C" w:rsidP="00D12C73"/>
          <w:p w14:paraId="59F984EB" w14:textId="546D05BC" w:rsidR="00E470EC" w:rsidRDefault="00E470EC" w:rsidP="00D12C73"/>
          <w:p w14:paraId="12F8B714" w14:textId="77777777" w:rsidR="00E470EC" w:rsidRPr="00D12C73" w:rsidRDefault="00E470EC" w:rsidP="00D12C73"/>
          <w:p w14:paraId="6EE57B30" w14:textId="6DBD3278" w:rsidR="006B7A95" w:rsidRPr="00D12C73" w:rsidRDefault="006B7A95" w:rsidP="00CE389F">
            <w:pPr>
              <w:pStyle w:val="ContactInfo"/>
              <w:spacing w:line="276" w:lineRule="auto"/>
              <w:rPr>
                <w:lang w:val="vi-VN"/>
              </w:rPr>
            </w:pPr>
          </w:p>
        </w:tc>
      </w:tr>
      <w:tr w:rsidR="0037077C" w:rsidRPr="00F61E4F" w14:paraId="6EF2ECA8" w14:textId="77777777" w:rsidTr="005C5A7C">
        <w:tc>
          <w:tcPr>
            <w:tcW w:w="202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2975B1F9" w14:textId="768851A6" w:rsidR="0037077C" w:rsidRPr="00E470EC" w:rsidRDefault="00E470EC" w:rsidP="00F61E4F">
            <w:pPr>
              <w:pStyle w:val="Quote"/>
              <w:rPr>
                <w:b/>
                <w:bCs/>
                <w:i w:val="0"/>
                <w:iCs w:val="0"/>
                <w:lang w:val="vi-VN"/>
              </w:rPr>
            </w:pPr>
            <w:r>
              <w:rPr>
                <w:b/>
                <w:bCs/>
                <w:i w:val="0"/>
                <w:iCs w:val="0"/>
              </w:rPr>
              <w:lastRenderedPageBreak/>
              <w:t>Basic</w:t>
            </w:r>
            <w:r>
              <w:rPr>
                <w:b/>
                <w:bCs/>
                <w:i w:val="0"/>
                <w:iCs w:val="0"/>
                <w:lang w:val="vi-VN"/>
              </w:rPr>
              <w:t xml:space="preserve"> operation</w:t>
            </w:r>
            <w:r w:rsidR="00F816D4">
              <w:rPr>
                <w:b/>
                <w:bCs/>
                <w:i w:val="0"/>
                <w:iCs w:val="0"/>
                <w:lang w:val="vi-VN"/>
              </w:rPr>
              <w:t>s</w:t>
            </w:r>
          </w:p>
        </w:tc>
        <w:tc>
          <w:tcPr>
            <w:tcW w:w="8819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24900922" w14:textId="446459CE" w:rsidR="00CD5409" w:rsidRDefault="00511897" w:rsidP="004C4A97">
            <w:pPr>
              <w:pStyle w:val="Date"/>
              <w:tabs>
                <w:tab w:val="left" w:pos="475"/>
              </w:tabs>
              <w:jc w:val="left"/>
            </w:pPr>
            <w:r w:rsidRPr="00511897">
              <w:t>Color Adjustments: Brightness</w:t>
            </w:r>
          </w:p>
          <w:p w14:paraId="795D760F" w14:textId="77777777" w:rsidR="008F4BE2" w:rsidRDefault="00CD5409" w:rsidP="00CD5409">
            <w:r>
              <w:t xml:space="preserve">Given </w:t>
            </w:r>
          </w:p>
          <w:p w14:paraId="70A8A0D8" w14:textId="77777777" w:rsidR="0037077C" w:rsidRDefault="00CD5409" w:rsidP="00CD5409">
            <w:pPr>
              <w:pStyle w:val="ListParagraph"/>
              <w:numPr>
                <w:ilvl w:val="0"/>
                <w:numId w:val="1"/>
              </w:numPr>
            </w:pPr>
            <w:r>
              <w:t>r, c is index of row and column</w:t>
            </w:r>
          </w:p>
          <w:p w14:paraId="5FBB6F92" w14:textId="2F2CA938" w:rsidR="008F4BE2" w:rsidRDefault="008F4BE2" w:rsidP="00CD5409">
            <w:pPr>
              <w:pStyle w:val="ListParagraph"/>
              <w:numPr>
                <w:ilvl w:val="0"/>
                <w:numId w:val="1"/>
              </w:numPr>
            </w:pPr>
            <w:r>
              <w:t>g: the value</w:t>
            </w:r>
            <w:r w:rsidR="00D56D7F">
              <w:t xml:space="preserve"> need</w:t>
            </w:r>
            <w:r w:rsidR="007C6009">
              <w:t>ing</w:t>
            </w:r>
            <w:r w:rsidR="00D56D7F">
              <w:t xml:space="preserve"> to </w:t>
            </w:r>
            <w:r w:rsidR="000743F6">
              <w:t>increasing</w:t>
            </w:r>
          </w:p>
          <w:p w14:paraId="27B1EDB1" w14:textId="4CBD3CE0" w:rsidR="000743F6" w:rsidRDefault="00511897" w:rsidP="00511897">
            <w:r w:rsidRPr="00511897">
              <w:rPr>
                <w:noProof/>
              </w:rPr>
              <w:drawing>
                <wp:inline distT="0" distB="0" distL="0" distR="0" wp14:anchorId="725AAFE9" wp14:editId="73A3A224">
                  <wp:extent cx="2805400" cy="577049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5" cy="59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53CB0" w14:textId="77777777" w:rsidR="00E44907" w:rsidRDefault="00E44907" w:rsidP="00511897"/>
          <w:p w14:paraId="7B7685C0" w14:textId="77777777" w:rsidR="00511897" w:rsidRDefault="00511897" w:rsidP="00511897">
            <w:pPr>
              <w:pStyle w:val="Date"/>
              <w:jc w:val="left"/>
              <w:rPr>
                <w:lang w:val="vi-VN"/>
              </w:rPr>
            </w:pPr>
            <w:r w:rsidRPr="00511897">
              <w:t>Color Adjustments</w:t>
            </w:r>
            <w:r>
              <w:rPr>
                <w:lang w:val="vi-VN"/>
              </w:rPr>
              <w:t xml:space="preserve">: </w:t>
            </w:r>
            <w:r w:rsidRPr="00511897">
              <w:rPr>
                <w:lang w:val="vi-VN"/>
              </w:rPr>
              <w:t>contrast</w:t>
            </w:r>
          </w:p>
          <w:p w14:paraId="3A0CA032" w14:textId="60D6374E" w:rsidR="00E44907" w:rsidRDefault="00E44907" w:rsidP="00B13C5D">
            <w:r>
              <w:t>Given</w:t>
            </w:r>
            <w:r w:rsidR="00B13C5D">
              <w:t xml:space="preserve"> </w:t>
            </w:r>
            <w:r w:rsidR="00D74899">
              <w:t>C is the desired level of contrast</w:t>
            </w:r>
            <w:r w:rsidR="00B13C5D">
              <w:t xml:space="preserve"> [-255, +255]</w:t>
            </w:r>
          </w:p>
          <w:p w14:paraId="0ABCB077" w14:textId="77777777" w:rsidR="00B13C5D" w:rsidRDefault="00B13C5D" w:rsidP="00B13C5D">
            <w:r>
              <w:t xml:space="preserve">The </w:t>
            </w:r>
            <w:proofErr w:type="spellStart"/>
            <w:r>
              <w:t>fist</w:t>
            </w:r>
            <w:proofErr w:type="spellEnd"/>
            <w:r>
              <w:t xml:space="preserve"> step is to calculate a </w:t>
            </w:r>
            <w:proofErr w:type="spellStart"/>
            <w:r>
              <w:t>constrast</w:t>
            </w:r>
            <w:proofErr w:type="spellEnd"/>
            <w:r>
              <w:t xml:space="preserve"> correction factor</w:t>
            </w:r>
          </w:p>
          <w:p w14:paraId="5196518A" w14:textId="77777777" w:rsidR="00B13C5D" w:rsidRDefault="00B13C5D" w:rsidP="00B13C5D">
            <w:r w:rsidRPr="00B13C5D">
              <w:rPr>
                <w:noProof/>
              </w:rPr>
              <w:drawing>
                <wp:inline distT="0" distB="0" distL="0" distR="0" wp14:anchorId="444A1CC5" wp14:editId="6A0A2548">
                  <wp:extent cx="2441359" cy="898336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865" cy="90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A08D0" w14:textId="77777777" w:rsidR="00B13C5D" w:rsidRDefault="00B13C5D" w:rsidP="00B13C5D">
            <w:r>
              <w:t>The next step is to perform the actual contrast adjustment itself</w:t>
            </w:r>
          </w:p>
          <w:p w14:paraId="6B6B5590" w14:textId="77777777" w:rsidR="00B13C5D" w:rsidRDefault="00B13C5D" w:rsidP="00B13C5D">
            <w:r w:rsidRPr="00B13C5D">
              <w:rPr>
                <w:noProof/>
              </w:rPr>
              <w:drawing>
                <wp:inline distT="0" distB="0" distL="0" distR="0" wp14:anchorId="7DC16602" wp14:editId="78A73674">
                  <wp:extent cx="2216154" cy="39061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900" cy="40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85C62" w14:textId="2A7F716B" w:rsidR="00057CCF" w:rsidRDefault="00613A7F" w:rsidP="00613A7F">
            <w:pPr>
              <w:pStyle w:val="Date"/>
              <w:tabs>
                <w:tab w:val="left" w:pos="2391"/>
              </w:tabs>
              <w:jc w:val="left"/>
            </w:pPr>
            <w:r>
              <w:t>Nearest color</w:t>
            </w:r>
          </w:p>
          <w:p w14:paraId="762EF09B" w14:textId="61244650" w:rsidR="0084096C" w:rsidRDefault="0084096C" w:rsidP="0084096C">
            <w:r>
              <w:t xml:space="preserve">The algorithm for reducing the number of </w:t>
            </w:r>
            <w:proofErr w:type="gramStart"/>
            <w:r>
              <w:t>color</w:t>
            </w:r>
            <w:proofErr w:type="gramEnd"/>
            <w:r>
              <w:t xml:space="preserve"> in an image</w:t>
            </w:r>
          </w:p>
          <w:p w14:paraId="7B8A274B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Start at the first pixel in the image</w:t>
            </w:r>
          </w:p>
          <w:p w14:paraId="7DF7D398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Get the actual color of the pixel</w:t>
            </w:r>
          </w:p>
          <w:p w14:paraId="53AE2F87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Find the nearest color of this pixel from the available palette</w:t>
            </w:r>
          </w:p>
          <w:p w14:paraId="5FA0DB48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Replace the pixel with the nearest color</w:t>
            </w:r>
          </w:p>
          <w:p w14:paraId="14FA7B27" w14:textId="07B08EFB" w:rsidR="00770D8A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 xml:space="preserve">Have we reached the end of the image? If </w:t>
            </w:r>
            <w:proofErr w:type="gramStart"/>
            <w:r>
              <w:t>so</w:t>
            </w:r>
            <w:proofErr w:type="gramEnd"/>
            <w:r>
              <w:t xml:space="preserve"> stop here</w:t>
            </w:r>
          </w:p>
          <w:p w14:paraId="1B69EC48" w14:textId="23FBEECA" w:rsidR="005C5A7C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>Move on to the next pixel</w:t>
            </w:r>
          </w:p>
          <w:p w14:paraId="13048BA2" w14:textId="4577BE76" w:rsidR="005C5A7C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>Go back to step 2</w:t>
            </w:r>
          </w:p>
          <w:p w14:paraId="19207843" w14:textId="44E8DA0E" w:rsidR="0084096C" w:rsidRDefault="0084096C" w:rsidP="0084096C">
            <w:r>
              <w:t xml:space="preserve">The algorithm for finding </w:t>
            </w:r>
            <w:proofErr w:type="spellStart"/>
            <w:r>
              <w:t>finding</w:t>
            </w:r>
            <w:proofErr w:type="spellEnd"/>
            <w:r>
              <w:t xml:space="preserve"> nearest color</w:t>
            </w:r>
            <w:r w:rsidR="00BD1A8C">
              <w:t>: Using norm 2</w:t>
            </w:r>
          </w:p>
          <w:p w14:paraId="1CFDC541" w14:textId="416FD0EC" w:rsidR="005C5A7C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Set minimum distance to a value higher than the highest possible</w:t>
            </w:r>
          </w:p>
          <w:p w14:paraId="79AEBEA7" w14:textId="219A0D2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Start at the first color in the palette</w:t>
            </w:r>
          </w:p>
          <w:p w14:paraId="2DF6C1D2" w14:textId="12A5D00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Find the difference between each RGB value of the actual color and current palette color</w:t>
            </w:r>
          </w:p>
          <w:p w14:paraId="7E29BEBB" w14:textId="5A7ACE5D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Calculate the norm 2 distance</w:t>
            </w:r>
          </w:p>
          <w:p w14:paraId="344BA877" w14:textId="167A91C0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If the distance is smaller than the minimum distance set minimum distance to the smaller value and note the current palette color</w:t>
            </w:r>
          </w:p>
          <w:p w14:paraId="77363AFA" w14:textId="68D2A69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 xml:space="preserve">Have you reached the end of the palette? If </w:t>
            </w:r>
            <w:proofErr w:type="gramStart"/>
            <w:r>
              <w:t>so</w:t>
            </w:r>
            <w:proofErr w:type="gramEnd"/>
            <w:r>
              <w:t xml:space="preserve"> stop here</w:t>
            </w:r>
          </w:p>
          <w:p w14:paraId="744D4677" w14:textId="16BA419D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Move on to the next color in the palette</w:t>
            </w:r>
          </w:p>
          <w:p w14:paraId="0273E826" w14:textId="3D343D5F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Go back to step 3</w:t>
            </w:r>
          </w:p>
          <w:p w14:paraId="5FE49B92" w14:textId="77777777" w:rsidR="005C5A7C" w:rsidRDefault="005C5A7C" w:rsidP="005C5A7C"/>
          <w:p w14:paraId="540731E7" w14:textId="77777777" w:rsidR="005C5A7C" w:rsidRDefault="005C5A7C" w:rsidP="005C5A7C"/>
          <w:p w14:paraId="5E40BF85" w14:textId="77777777" w:rsidR="005C5A7C" w:rsidRDefault="005C5A7C" w:rsidP="005C5A7C"/>
          <w:p w14:paraId="232847D5" w14:textId="77777777" w:rsidR="005C5A7C" w:rsidRDefault="005C5A7C" w:rsidP="005C5A7C"/>
          <w:p w14:paraId="6EDE0ECF" w14:textId="77777777" w:rsidR="005C5A7C" w:rsidRDefault="005C5A7C" w:rsidP="005C5A7C"/>
          <w:p w14:paraId="6D767EFA" w14:textId="77777777" w:rsidR="005C5A7C" w:rsidRDefault="005C5A7C" w:rsidP="005C5A7C"/>
          <w:p w14:paraId="696F3D19" w14:textId="77777777" w:rsidR="005C5A7C" w:rsidRDefault="005C5A7C" w:rsidP="005C5A7C"/>
          <w:p w14:paraId="23397965" w14:textId="75F23F31" w:rsidR="005C5A7C" w:rsidRPr="00770D8A" w:rsidRDefault="005C5A7C" w:rsidP="005C5A7C"/>
        </w:tc>
      </w:tr>
    </w:tbl>
    <w:p w14:paraId="7D0992DD" w14:textId="77777777" w:rsidR="002C74C0" w:rsidRPr="00F61E4F" w:rsidRDefault="00EC17D2" w:rsidP="009332B2">
      <w:pPr>
        <w:pStyle w:val="NoSpacing"/>
      </w:pPr>
    </w:p>
    <w:sectPr w:rsidR="002C74C0" w:rsidRPr="00F61E4F" w:rsidSect="00BD57AF">
      <w:headerReference w:type="default" r:id="rId19"/>
      <w:pgSz w:w="12240" w:h="15840"/>
      <w:pgMar w:top="1008" w:right="720" w:bottom="720" w:left="72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F12E9" w14:textId="77777777" w:rsidR="00EC17D2" w:rsidRDefault="00EC17D2" w:rsidP="00E027D4">
      <w:pPr>
        <w:spacing w:after="0" w:line="240" w:lineRule="auto"/>
      </w:pPr>
      <w:r>
        <w:separator/>
      </w:r>
    </w:p>
  </w:endnote>
  <w:endnote w:type="continuationSeparator" w:id="0">
    <w:p w14:paraId="189A7633" w14:textId="77777777" w:rsidR="00EC17D2" w:rsidRDefault="00EC17D2" w:rsidP="00E02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44EA9" w14:textId="77777777" w:rsidR="00EC17D2" w:rsidRDefault="00EC17D2" w:rsidP="00E027D4">
      <w:pPr>
        <w:spacing w:after="0" w:line="240" w:lineRule="auto"/>
      </w:pPr>
      <w:r>
        <w:separator/>
      </w:r>
    </w:p>
  </w:footnote>
  <w:footnote w:type="continuationSeparator" w:id="0">
    <w:p w14:paraId="729A8EFC" w14:textId="77777777" w:rsidR="00EC17D2" w:rsidRDefault="00EC17D2" w:rsidP="00E02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17160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070E7F" w14:textId="77777777" w:rsidR="00BD57AF" w:rsidRDefault="00BD57AF" w:rsidP="00BD57A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389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77B34"/>
    <w:multiLevelType w:val="hybridMultilevel"/>
    <w:tmpl w:val="BC9A18FC"/>
    <w:lvl w:ilvl="0" w:tplc="BDB8D9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E0892"/>
    <w:multiLevelType w:val="hybridMultilevel"/>
    <w:tmpl w:val="10086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C1772"/>
    <w:multiLevelType w:val="hybridMultilevel"/>
    <w:tmpl w:val="4DF07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33FAF"/>
    <w:multiLevelType w:val="hybridMultilevel"/>
    <w:tmpl w:val="CBD2A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76B22"/>
    <w:multiLevelType w:val="hybridMultilevel"/>
    <w:tmpl w:val="7368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09"/>
    <w:rsid w:val="0003087A"/>
    <w:rsid w:val="00045242"/>
    <w:rsid w:val="00046689"/>
    <w:rsid w:val="0005170C"/>
    <w:rsid w:val="00057CCF"/>
    <w:rsid w:val="000743F6"/>
    <w:rsid w:val="000878F9"/>
    <w:rsid w:val="000A6893"/>
    <w:rsid w:val="000C2658"/>
    <w:rsid w:val="00111CCE"/>
    <w:rsid w:val="00141679"/>
    <w:rsid w:val="001A278C"/>
    <w:rsid w:val="001A2F59"/>
    <w:rsid w:val="001B0233"/>
    <w:rsid w:val="001E189B"/>
    <w:rsid w:val="002435DA"/>
    <w:rsid w:val="0024550A"/>
    <w:rsid w:val="0025381C"/>
    <w:rsid w:val="00262945"/>
    <w:rsid w:val="00266FCB"/>
    <w:rsid w:val="00293B83"/>
    <w:rsid w:val="002C14F9"/>
    <w:rsid w:val="00300432"/>
    <w:rsid w:val="0037077C"/>
    <w:rsid w:val="00371285"/>
    <w:rsid w:val="00382E2E"/>
    <w:rsid w:val="003A6CD4"/>
    <w:rsid w:val="003E56CE"/>
    <w:rsid w:val="00457B7B"/>
    <w:rsid w:val="00473B9A"/>
    <w:rsid w:val="004A5EE7"/>
    <w:rsid w:val="004C4A97"/>
    <w:rsid w:val="004C79AF"/>
    <w:rsid w:val="004D4A6A"/>
    <w:rsid w:val="00511897"/>
    <w:rsid w:val="00516208"/>
    <w:rsid w:val="00555EE1"/>
    <w:rsid w:val="005B610D"/>
    <w:rsid w:val="005C5A7C"/>
    <w:rsid w:val="005D3238"/>
    <w:rsid w:val="005F1A38"/>
    <w:rsid w:val="00606410"/>
    <w:rsid w:val="00612897"/>
    <w:rsid w:val="00613A7F"/>
    <w:rsid w:val="0064177B"/>
    <w:rsid w:val="006467E6"/>
    <w:rsid w:val="00684BB0"/>
    <w:rsid w:val="0069729D"/>
    <w:rsid w:val="006A3CE7"/>
    <w:rsid w:val="006B7A95"/>
    <w:rsid w:val="006E564F"/>
    <w:rsid w:val="006F5FE4"/>
    <w:rsid w:val="00704B18"/>
    <w:rsid w:val="007159CE"/>
    <w:rsid w:val="00770D8A"/>
    <w:rsid w:val="00781290"/>
    <w:rsid w:val="007875C6"/>
    <w:rsid w:val="007C6009"/>
    <w:rsid w:val="00820090"/>
    <w:rsid w:val="00831C55"/>
    <w:rsid w:val="0084096C"/>
    <w:rsid w:val="00853557"/>
    <w:rsid w:val="00857D0B"/>
    <w:rsid w:val="008723D3"/>
    <w:rsid w:val="008A1219"/>
    <w:rsid w:val="008F4BE2"/>
    <w:rsid w:val="00926776"/>
    <w:rsid w:val="009332B2"/>
    <w:rsid w:val="009A27A1"/>
    <w:rsid w:val="009B6470"/>
    <w:rsid w:val="009D38FB"/>
    <w:rsid w:val="009E100A"/>
    <w:rsid w:val="00A3009A"/>
    <w:rsid w:val="00AA657F"/>
    <w:rsid w:val="00AA7C46"/>
    <w:rsid w:val="00AC6618"/>
    <w:rsid w:val="00AF4CC9"/>
    <w:rsid w:val="00B13C5D"/>
    <w:rsid w:val="00B5054A"/>
    <w:rsid w:val="00B612A9"/>
    <w:rsid w:val="00B70D59"/>
    <w:rsid w:val="00B767C1"/>
    <w:rsid w:val="00B94F7C"/>
    <w:rsid w:val="00BB4E57"/>
    <w:rsid w:val="00BC4814"/>
    <w:rsid w:val="00BD1A8C"/>
    <w:rsid w:val="00BD57AF"/>
    <w:rsid w:val="00C24511"/>
    <w:rsid w:val="00C419C7"/>
    <w:rsid w:val="00C64323"/>
    <w:rsid w:val="00C730A5"/>
    <w:rsid w:val="00C83022"/>
    <w:rsid w:val="00C8459B"/>
    <w:rsid w:val="00CD5409"/>
    <w:rsid w:val="00CE389F"/>
    <w:rsid w:val="00CE601B"/>
    <w:rsid w:val="00D10E74"/>
    <w:rsid w:val="00D12C73"/>
    <w:rsid w:val="00D13F8A"/>
    <w:rsid w:val="00D56D7F"/>
    <w:rsid w:val="00D70424"/>
    <w:rsid w:val="00D70539"/>
    <w:rsid w:val="00D74899"/>
    <w:rsid w:val="00DA14C3"/>
    <w:rsid w:val="00DA3164"/>
    <w:rsid w:val="00E01E19"/>
    <w:rsid w:val="00E027D4"/>
    <w:rsid w:val="00E1632A"/>
    <w:rsid w:val="00E21B37"/>
    <w:rsid w:val="00E30E1B"/>
    <w:rsid w:val="00E44907"/>
    <w:rsid w:val="00E470EC"/>
    <w:rsid w:val="00E52D1C"/>
    <w:rsid w:val="00E56D90"/>
    <w:rsid w:val="00EA0874"/>
    <w:rsid w:val="00EA34B5"/>
    <w:rsid w:val="00EB52B4"/>
    <w:rsid w:val="00EC17D2"/>
    <w:rsid w:val="00F068CA"/>
    <w:rsid w:val="00F43093"/>
    <w:rsid w:val="00F44909"/>
    <w:rsid w:val="00F44DB8"/>
    <w:rsid w:val="00F4511E"/>
    <w:rsid w:val="00F57081"/>
    <w:rsid w:val="00F61E4F"/>
    <w:rsid w:val="00F816D4"/>
    <w:rsid w:val="00FB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DCB133"/>
  <w15:chartTrackingRefBased/>
  <w15:docId w15:val="{14CE3CBC-40D3-BE44-8D04-B3A5A394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23948" w:themeColor="text2" w:themeTint="E6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242"/>
  </w:style>
  <w:style w:type="paragraph" w:styleId="Heading1">
    <w:name w:val="heading 1"/>
    <w:basedOn w:val="Normal"/>
    <w:next w:val="Normal"/>
    <w:link w:val="Heading1Char"/>
    <w:uiPriority w:val="9"/>
    <w:qFormat/>
    <w:rsid w:val="00E027D4"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2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027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lockText">
    <w:name w:val="Block Text"/>
    <w:basedOn w:val="Normal"/>
    <w:uiPriority w:val="5"/>
    <w:unhideWhenUsed/>
    <w:qFormat/>
    <w:rsid w:val="00E027D4"/>
    <w:pPr>
      <w:spacing w:after="380" w:line="326" w:lineRule="auto"/>
    </w:pPr>
    <w:rPr>
      <w:rFonts w:eastAsiaTheme="minorEastAsia"/>
      <w:iCs/>
      <w:sz w:val="28"/>
    </w:rPr>
  </w:style>
  <w:style w:type="paragraph" w:customStyle="1" w:styleId="Company">
    <w:name w:val="Company"/>
    <w:basedOn w:val="Normal"/>
    <w:uiPriority w:val="11"/>
    <w:qFormat/>
    <w:rsid w:val="00B5054A"/>
    <w:pPr>
      <w:spacing w:after="0"/>
    </w:pPr>
    <w:rPr>
      <w:b/>
      <w:color w:val="6CA800" w:themeColor="accent1"/>
      <w:sz w:val="36"/>
    </w:rPr>
  </w:style>
  <w:style w:type="paragraph" w:customStyle="1" w:styleId="ContactInfo">
    <w:name w:val="Contact Info"/>
    <w:basedOn w:val="Normal"/>
    <w:uiPriority w:val="10"/>
    <w:qFormat/>
    <w:rsid w:val="00C83022"/>
    <w:pPr>
      <w:spacing w:after="0"/>
      <w:contextualSpacing/>
    </w:pPr>
  </w:style>
  <w:style w:type="paragraph" w:styleId="Date">
    <w:name w:val="Date"/>
    <w:basedOn w:val="Normal"/>
    <w:link w:val="DateChar"/>
    <w:uiPriority w:val="2"/>
    <w:unhideWhenUsed/>
    <w:qFormat/>
    <w:rsid w:val="00E027D4"/>
    <w:pPr>
      <w:spacing w:after="40"/>
      <w:jc w:val="right"/>
    </w:pPr>
    <w:rPr>
      <w:b/>
      <w:color w:val="6CA800" w:themeColor="accent1"/>
      <w:sz w:val="32"/>
    </w:rPr>
  </w:style>
  <w:style w:type="character" w:customStyle="1" w:styleId="DateChar">
    <w:name w:val="Date Char"/>
    <w:basedOn w:val="DefaultParagraphFont"/>
    <w:link w:val="Date"/>
    <w:uiPriority w:val="2"/>
    <w:rsid w:val="00C83022"/>
    <w:rPr>
      <w:b/>
      <w:color w:val="6CA800" w:themeColor="accent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027D4"/>
    <w:rPr>
      <w:rFonts w:asciiTheme="majorHAnsi" w:eastAsiaTheme="majorEastAsia" w:hAnsiTheme="majorHAnsi" w:cstheme="majorBidi"/>
      <w:b/>
      <w:color w:val="6CA800" w:themeColor="accent1"/>
      <w:sz w:val="34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027D4"/>
    <w:rPr>
      <w:rFonts w:asciiTheme="majorHAnsi" w:eastAsiaTheme="majorEastAsia" w:hAnsiTheme="majorHAnsi" w:cstheme="majorBidi"/>
      <w:b/>
      <w:color w:val="323948" w:themeColor="text2" w:themeTint="E6"/>
      <w:sz w:val="24"/>
      <w:szCs w:val="26"/>
      <w:lang w:eastAsia="ja-JP"/>
    </w:rPr>
  </w:style>
  <w:style w:type="paragraph" w:styleId="Quote">
    <w:name w:val="Quote"/>
    <w:basedOn w:val="Normal"/>
    <w:link w:val="QuoteChar"/>
    <w:uiPriority w:val="4"/>
    <w:qFormat/>
    <w:rsid w:val="00E027D4"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QuoteChar">
    <w:name w:val="Quote Char"/>
    <w:basedOn w:val="DefaultParagraphFont"/>
    <w:link w:val="Quote"/>
    <w:uiPriority w:val="4"/>
    <w:rsid w:val="00C83022"/>
    <w:rPr>
      <w:i/>
      <w:iCs/>
      <w:sz w:val="28"/>
    </w:rPr>
  </w:style>
  <w:style w:type="paragraph" w:customStyle="1" w:styleId="Recipient">
    <w:name w:val="Recipient"/>
    <w:basedOn w:val="Normal"/>
    <w:next w:val="ContactInfo"/>
    <w:uiPriority w:val="12"/>
    <w:qFormat/>
    <w:rsid w:val="00E21B37"/>
    <w:pPr>
      <w:spacing w:before="2800" w:after="0"/>
      <w:contextualSpacing/>
    </w:pPr>
    <w:rPr>
      <w:b/>
    </w:rPr>
  </w:style>
  <w:style w:type="paragraph" w:styleId="Subtitle">
    <w:name w:val="Subtitle"/>
    <w:basedOn w:val="Normal"/>
    <w:link w:val="SubtitleChar"/>
    <w:uiPriority w:val="1"/>
    <w:qFormat/>
    <w:rsid w:val="00E027D4"/>
    <w:pPr>
      <w:numPr>
        <w:ilvl w:val="1"/>
      </w:numPr>
      <w:spacing w:after="0"/>
      <w:jc w:val="right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"/>
    <w:rsid w:val="00C8302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3"/>
    <w:qFormat/>
    <w:rsid w:val="00E027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C83022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Header">
    <w:name w:val="header"/>
    <w:basedOn w:val="Normal"/>
    <w:link w:val="HeaderChar"/>
    <w:uiPriority w:val="99"/>
    <w:unhideWhenUsed/>
    <w:rsid w:val="00045242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045242"/>
  </w:style>
  <w:style w:type="paragraph" w:styleId="Footer">
    <w:name w:val="footer"/>
    <w:basedOn w:val="Normal"/>
    <w:link w:val="FooterChar"/>
    <w:uiPriority w:val="99"/>
    <w:unhideWhenUsed/>
    <w:rsid w:val="00BD57AF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7AF"/>
  </w:style>
  <w:style w:type="paragraph" w:styleId="NoSpacing">
    <w:name w:val="No Spacing"/>
    <w:uiPriority w:val="98"/>
    <w:qFormat/>
    <w:rsid w:val="009332B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332B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646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ap14153/Library/Containers/com.microsoft.Word/Data/Library/Application%20Support/Microsoft/Office/16.0/DTS/en-US%7b0F97867E-1420-5244-9779-6E1E83120599%7d/%7b96C8D456-BBAE-3A41-88DC-D9E3A9D392CD%7dtf10002088.dotx" TargetMode="External"/></Relationships>
</file>

<file path=word/theme/theme1.xml><?xml version="1.0" encoding="utf-8"?>
<a:theme xmlns:a="http://schemas.openxmlformats.org/drawingml/2006/main" name="Theme1">
  <a:themeElements>
    <a:clrScheme name="Custom 14">
      <a:dk1>
        <a:sysClr val="windowText" lastClr="000000"/>
      </a:dk1>
      <a:lt1>
        <a:sysClr val="window" lastClr="FFFFFF"/>
      </a:lt1>
      <a:dk2>
        <a:srgbClr val="212630"/>
      </a:dk2>
      <a:lt2>
        <a:srgbClr val="F6F6F7"/>
      </a:lt2>
      <a:accent1>
        <a:srgbClr val="6CA800"/>
      </a:accent1>
      <a:accent2>
        <a:srgbClr val="E4D238"/>
      </a:accent2>
      <a:accent3>
        <a:srgbClr val="36C0CA"/>
      </a:accent3>
      <a:accent4>
        <a:srgbClr val="E25D52"/>
      </a:accent4>
      <a:accent5>
        <a:srgbClr val="E8993C"/>
      </a:accent5>
      <a:accent6>
        <a:srgbClr val="91669C"/>
      </a:accent6>
      <a:hlink>
        <a:srgbClr val="36C0CA"/>
      </a:hlink>
      <a:folHlink>
        <a:srgbClr val="91669C"/>
      </a:folHlink>
    </a:clrScheme>
    <a:fontScheme name="Times New Roman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4A6AC3-D771-014F-A6D2-E61B2EC34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{96C8D456-BBAE-3A41-88DC-D9E3A9D392CD}tf10002088.dotx</Template>
  <TotalTime>0</TotalTime>
  <Pages>4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Nguyễn Quốc</dc:creator>
  <cp:keywords/>
  <dc:description/>
  <cp:lastModifiedBy>Thái. Nguyễn Quốc</cp:lastModifiedBy>
  <cp:revision>3</cp:revision>
  <dcterms:created xsi:type="dcterms:W3CDTF">2021-02-28T08:05:00Z</dcterms:created>
  <dcterms:modified xsi:type="dcterms:W3CDTF">2021-02-28T08:05:00Z</dcterms:modified>
</cp:coreProperties>
</file>